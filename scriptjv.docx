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// Elements</w:t>
      </w:r>
    </w:p>
    <w:p>
      <w:r>
        <w:t>const colorPicker = document.getElementById('colorPicker');</w:t>
      </w:r>
    </w:p>
    <w:p>
      <w:r>
        <w:t>const logoInput   = document.getElementById('logoInput');</w:t>
      </w:r>
    </w:p>
    <w:p>
      <w:r>
        <w:t>const logoPreview = document.getElementById('logoPreview');</w:t>
      </w:r>
    </w:p>
    <w:p/>
    <w:p>
      <w:r>
        <w:t>const nameInput   = document.getElementById('name');</w:t>
      </w:r>
    </w:p>
    <w:p>
      <w:r>
        <w:t>const titleInput  = document.getElementById('title');</w:t>
      </w:r>
    </w:p>
    <w:p>
      <w:r>
        <w:t>const businessInput = document.getElementById('business');</w:t>
      </w:r>
    </w:p>
    <w:p>
      <w:r>
        <w:t>const phoneInput  = document.getElementById('phone');</w:t>
      </w:r>
    </w:p>
    <w:p>
      <w:r>
        <w:t>const emailInput  = document.getElementById('email');</w:t>
      </w:r>
    </w:p>
    <w:p>
      <w:r>
        <w:t>const websiteInput= document.getElementById('website');</w:t>
      </w:r>
    </w:p>
    <w:p>
      <w:r>
        <w:t>const addressInput= document.getElementById('address');</w:t>
      </w:r>
    </w:p>
    <w:p/>
    <w:p>
      <w:r>
        <w:t>const qrInput     = document.getElementById('qrInput');</w:t>
      </w:r>
    </w:p>
    <w:p>
      <w:r>
        <w:t>const qrCanvasEl  = document.getElementById('qrCanvas');</w:t>
      </w:r>
    </w:p>
    <w:p/>
    <w:p>
      <w:r>
        <w:t>const cardFront   = document.getElementById('cardFront');</w:t>
      </w:r>
    </w:p>
    <w:p>
      <w:r>
        <w:t>const cardBack    = document.getElementById('cardBack');</w:t>
      </w:r>
    </w:p>
    <w:p/>
    <w:p>
      <w:r>
        <w:t>// QRious instance</w:t>
      </w:r>
    </w:p>
    <w:p>
      <w:r>
        <w:t>const qr = new QRious({ element: qrCanvasEl, size: 180 });</w:t>
      </w:r>
    </w:p>
    <w:p/>
    <w:p>
      <w:r>
        <w:t>// init defaults and listeners</w:t>
      </w:r>
    </w:p>
    <w:p>
      <w:r>
        <w:t>function init(){</w:t>
      </w:r>
    </w:p>
    <w:p>
      <w:r>
        <w:t xml:space="preserve">  // update on input changes</w:t>
      </w:r>
    </w:p>
    <w:p>
      <w:r>
        <w:t xml:space="preserve">  colorPicker.addEventListener('input', () =&gt; setTheme(colorPicker.value));</w:t>
      </w:r>
    </w:p>
    <w:p>
      <w:r>
        <w:t xml:space="preserve">  logoInput.addEventListener('change', loadLogo);</w:t>
      </w:r>
    </w:p>
    <w:p>
      <w:r>
        <w:t xml:space="preserve">  [nameInput,titleInput,businessInput,phoneInput,emailInput,websiteInput,addressInput].forEach(i=&gt;{</w:t>
      </w:r>
    </w:p>
    <w:p>
      <w:r>
        <w:t xml:space="preserve">    i.addEventListener('input', updateCard);</w:t>
      </w:r>
    </w:p>
    <w:p>
      <w:r>
        <w:t xml:space="preserve">  });</w:t>
      </w:r>
    </w:p>
    <w:p>
      <w:r>
        <w:t xml:space="preserve">  qrInput.addEventListener('input', makeQR);</w:t>
      </w:r>
    </w:p>
    <w:p/>
    <w:p>
      <w:r>
        <w:t xml:space="preserve">  // download buttons</w:t>
      </w:r>
    </w:p>
    <w:p>
      <w:r>
        <w:t xml:space="preserve">  document.getElementById('downloadFront').addEventListener('click', ()=&gt;downloadElement(cardFront,'cardx-front.png'));</w:t>
      </w:r>
    </w:p>
    <w:p>
      <w:r>
        <w:t xml:space="preserve">  document.getElementById('downloadBack').addEventListener('click',  ()=&gt;downloadElement(cardBack,'cardx-back.png'));</w:t>
      </w:r>
    </w:p>
    <w:p>
      <w:r>
        <w:t xml:space="preserve">  document.getElementById('downloadBoth').addEventListener('click', downloadBoth);</w:t>
      </w:r>
    </w:p>
    <w:p/>
    <w:p>
      <w:r>
        <w:t xml:space="preserve">  // initial render</w:t>
      </w:r>
    </w:p>
    <w:p>
      <w:r>
        <w:t xml:space="preserve">  setTheme(colorPicker.value);</w:t>
      </w:r>
    </w:p>
    <w:p>
      <w:r>
        <w:t xml:space="preserve">  updateCard();</w:t>
      </w:r>
    </w:p>
    <w:p>
      <w:r>
        <w:t xml:space="preserve">  makeQR();</w:t>
      </w:r>
    </w:p>
    <w:p>
      <w:r>
        <w:t>}</w:t>
      </w:r>
    </w:p>
    <w:p>
      <w:r>
        <w:t>window.addEventListener('load', init);</w:t>
      </w:r>
    </w:p>
    <w:p/>
    <w:p>
      <w:r>
        <w:t>// Update front card text</w:t>
      </w:r>
    </w:p>
    <w:p>
      <w:r>
        <w:t>function updateCard(){</w:t>
      </w:r>
    </w:p>
    <w:p>
      <w:r>
        <w:t xml:space="preserve">  document.getElementById("cName").innerText = nameInput.value.trim() || "Your Name";</w:t>
      </w:r>
    </w:p>
    <w:p>
      <w:r>
        <w:t xml:space="preserve">  document.getElementById("cTitle").innerText = titleInput.value.trim() || "Job Title";</w:t>
      </w:r>
    </w:p>
    <w:p>
      <w:r>
        <w:t xml:space="preserve">  document.getElementById("cBusiness").innerText = businessInput.value.trim() || "Business Name";</w:t>
      </w:r>
    </w:p>
    <w:p>
      <w:r>
        <w:t xml:space="preserve">  document.getElementById("cPhone").innerText = "📞 Phone: " + (phoneInput.value.trim() || "----");</w:t>
      </w:r>
    </w:p>
    <w:p>
      <w:r>
        <w:t xml:space="preserve">  document.getElementById("cEmail").innerText = "📧 Email: " + (emailInput.value.trim() || "----");</w:t>
      </w:r>
    </w:p>
    <w:p>
      <w:r>
        <w:t xml:space="preserve">  document.getElementById("cWebsite").innerText = "🌐 Website: " + (websiteInput.value.trim() || "----");</w:t>
      </w:r>
    </w:p>
    <w:p>
      <w:r>
        <w:t xml:space="preserve">  document.getElementById("cAddress").innerText = "📍 Address: " + (addressInput.value.trim() || "----");</w:t>
      </w:r>
    </w:p>
    <w:p>
      <w:r>
        <w:t>}</w:t>
      </w:r>
    </w:p>
    <w:p/>
    <w:p>
      <w:r>
        <w:t>// Load logo preview</w:t>
      </w:r>
    </w:p>
    <w:p>
      <w:r>
        <w:t>function loadLogo(){</w:t>
      </w:r>
    </w:p>
    <w:p>
      <w:r>
        <w:t xml:space="preserve">  const file = logoInput.files[0];</w:t>
      </w:r>
    </w:p>
    <w:p>
      <w:r>
        <w:t xml:space="preserve">  if(!file) return;</w:t>
      </w:r>
    </w:p>
    <w:p>
      <w:r>
        <w:t xml:space="preserve">  const reader = new FileReader();</w:t>
      </w:r>
    </w:p>
    <w:p>
      <w:r>
        <w:t xml:space="preserve">  reader.onload = e =&gt; logoPreview.src = e.target.result;</w:t>
      </w:r>
    </w:p>
    <w:p>
      <w:r>
        <w:t xml:space="preserve">  reader.readAsDataURL(file);</w:t>
      </w:r>
    </w:p>
    <w:p>
      <w:r>
        <w:t>}</w:t>
      </w:r>
    </w:p>
    <w:p/>
    <w:p>
      <w:r>
        <w:t>// Generate QR preview</w:t>
      </w:r>
    </w:p>
    <w:p>
      <w:r>
        <w:t>function makeQR(){</w:t>
      </w:r>
    </w:p>
    <w:p>
      <w:r>
        <w:t xml:space="preserve">  const val = qrInput.value.trim() || 'https://';</w:t>
      </w:r>
    </w:p>
    <w:p>
      <w:r>
        <w:t xml:space="preserve">  qr.value = val;</w:t>
      </w:r>
    </w:p>
    <w:p>
      <w:r>
        <w:t>}</w:t>
      </w:r>
    </w:p>
    <w:p/>
    <w:p>
      <w:r>
        <w:t>// Set theme: update CSS variables and readable text color</w:t>
      </w:r>
    </w:p>
    <w:p>
      <w:r>
        <w:t>function setTheme(hex){</w:t>
      </w:r>
    </w:p>
    <w:p>
      <w:r>
        <w:t xml:space="preserve">  // set card background and accent</w:t>
      </w:r>
    </w:p>
    <w:p>
      <w:r>
        <w:t xml:space="preserve">  document.documentElement.style.setProperty('--card-bg', hex);</w:t>
      </w:r>
    </w:p>
    <w:p>
      <w:r>
        <w:t xml:space="preserve">  document.documentElement.style.setProperty('--accent', hex);</w:t>
      </w:r>
    </w:p>
    <w:p/>
    <w:p>
      <w:r>
        <w:t xml:space="preserve">  // compute brightness to decide text color (YIQ)</w:t>
      </w:r>
    </w:p>
    <w:p>
      <w:r>
        <w:t xml:space="preserve">  const rgb = hexToRgb(hex);</w:t>
      </w:r>
    </w:p>
    <w:p>
      <w:r>
        <w:t xml:space="preserve">  const yiq = ((rgb.r*299) + (rgb.g*587) + (rgb.b*114)) / 1000;</w:t>
      </w:r>
    </w:p>
    <w:p>
      <w:r>
        <w:t xml:space="preserve">  const textColor = (yiq &gt;= 128) ? '#0b0b0b' : '#ffffff';</w:t>
      </w:r>
    </w:p>
    <w:p>
      <w:r>
        <w:t xml:space="preserve">  document.documentElement.style.setProperty('--card-text', textColor);</w:t>
      </w:r>
    </w:p>
    <w:p/>
    <w:p>
      <w:r>
        <w:t xml:space="preserve">  // set border accent to slightly darker (calc)</w:t>
      </w:r>
    </w:p>
    <w:p>
      <w:r>
        <w:t xml:space="preserve">  const darker = shadeColor(hex, -18);</w:t>
      </w:r>
    </w:p>
    <w:p>
      <w:r>
        <w:t xml:space="preserve">  document.querySelectorAll('.card').forEach(c =&gt; c.style.borderColor = darker);</w:t>
      </w:r>
    </w:p>
    <w:p>
      <w:r>
        <w:t>}</w:t>
      </w:r>
    </w:p>
    <w:p/>
    <w:p>
      <w:r>
        <w:t>// Helpers: hex-&gt;rgb and shade</w:t>
      </w:r>
    </w:p>
    <w:p>
      <w:r>
        <w:t>function hexToRgb(hex) {</w:t>
      </w:r>
    </w:p>
    <w:p>
      <w:r>
        <w:t xml:space="preserve">  const clean = hex.replace('#','');</w:t>
      </w:r>
    </w:p>
    <w:p>
      <w:r>
        <w:t xml:space="preserve">  const bigint = parseInt(clean,16);</w:t>
      </w:r>
    </w:p>
    <w:p>
      <w:r>
        <w:t xml:space="preserve">  return {</w:t>
      </w:r>
    </w:p>
    <w:p>
      <w:r>
        <w:t xml:space="preserve">    r: (bigint &gt;&gt; 16) &amp; 255,</w:t>
      </w:r>
    </w:p>
    <w:p>
      <w:r>
        <w:t xml:space="preserve">    g: (bigint &gt;&gt; 8) &amp; 255,</w:t>
      </w:r>
    </w:p>
    <w:p>
      <w:r>
        <w:t xml:space="preserve">    b: bigint &amp; 255</w:t>
      </w:r>
    </w:p>
    <w:p>
      <w:r>
        <w:t xml:space="preserve">  };</w:t>
      </w:r>
    </w:p>
    <w:p>
      <w:r>
        <w:t>}</w:t>
      </w:r>
    </w:p>
    <w:p>
      <w:r>
        <w:t>function shadeColor(hex, percent) {</w:t>
      </w:r>
    </w:p>
    <w:p>
      <w:r>
        <w:t xml:space="preserve">  // percent -100..100</w:t>
      </w:r>
    </w:p>
    <w:p>
      <w:r>
        <w:t xml:space="preserve">  const {r,g,b} = hexToRgb(hex);</w:t>
      </w:r>
    </w:p>
    <w:p>
      <w:r>
        <w:t xml:space="preserve">  const t = percent &lt; 0 ? 0 : 255;</w:t>
      </w:r>
    </w:p>
    <w:p>
      <w:r>
        <w:t xml:space="preserve">  const p = Math.abs(percent) / 100;</w:t>
      </w:r>
    </w:p>
    <w:p>
      <w:r>
        <w:t xml:space="preserve">  const R = Math.round((t - r) * p) + r;</w:t>
      </w:r>
    </w:p>
    <w:p>
      <w:r>
        <w:t xml:space="preserve">  const G = Math.round((t - g) * p) + g;</w:t>
      </w:r>
    </w:p>
    <w:p>
      <w:r>
        <w:t xml:space="preserve">  const B = Math.round((t - b) * p) + b;</w:t>
      </w:r>
    </w:p>
    <w:p>
      <w:r>
        <w:t xml:space="preserve">  return `rgb(${R}, ${G}, ${B})`;</w:t>
      </w:r>
    </w:p>
    <w:p>
      <w:r>
        <w:t>}</w:t>
      </w:r>
    </w:p>
    <w:p/>
    <w:p>
      <w:r>
        <w:t>/* ---------- DOWNLOAD helpers ---------- */</w:t>
      </w:r>
    </w:p>
    <w:p/>
    <w:p>
      <w:r>
        <w:t>// Replace canvas in a cloned node with an &lt;img&gt; created from original canvas data URL</w:t>
      </w:r>
    </w:p>
    <w:p>
      <w:r>
        <w:t>function replaceCanvasWithImageInClone(originalCanvas, cloneRoot) {</w:t>
      </w:r>
    </w:p>
    <w:p>
      <w:r>
        <w:t xml:space="preserve">  const cloneCanvas = cloneRoot.querySelector('#' + originalCanvas.id);</w:t>
      </w:r>
    </w:p>
    <w:p>
      <w:r>
        <w:t xml:space="preserve">  if(!cloneCanvas) return;</w:t>
      </w:r>
    </w:p>
    <w:p>
      <w:r>
        <w:t xml:space="preserve">  const dataUrl = originalCanvas.toDataURL('image/png');</w:t>
      </w:r>
    </w:p>
    <w:p>
      <w:r>
        <w:t xml:space="preserve">  const img = document.createElement('img');</w:t>
      </w:r>
    </w:p>
    <w:p>
      <w:r>
        <w:t xml:space="preserve">  img.src = dataUrl;</w:t>
      </w:r>
    </w:p>
    <w:p>
      <w:r>
        <w:t xml:space="preserve">  img.width = cloneCanvas.width;</w:t>
      </w:r>
    </w:p>
    <w:p>
      <w:r>
        <w:t xml:space="preserve">  img.height = cloneCanvas.height;</w:t>
      </w:r>
    </w:p>
    <w:p>
      <w:r>
        <w:t xml:space="preserve">  img.style.width = cloneCanvas.style.width || (cloneCanvas.width + 'px');</w:t>
      </w:r>
    </w:p>
    <w:p>
      <w:r>
        <w:t xml:space="preserve">  img.style.height = cloneCanvas.style.height || (cloneCanvas.height + 'px');</w:t>
      </w:r>
    </w:p>
    <w:p>
      <w:r>
        <w:t xml:space="preserve">  cloneCanvas.parentNode.replaceChild(img, cloneCanvas);</w:t>
      </w:r>
    </w:p>
    <w:p>
      <w:r>
        <w:t>}</w:t>
      </w:r>
    </w:p>
    <w:p/>
    <w:p>
      <w:r>
        <w:t>// Download a single element (front or back)</w:t>
      </w:r>
    </w:p>
    <w:p>
      <w:r>
        <w:t>function downloadElement(element, filename){</w:t>
      </w:r>
    </w:p>
    <w:p>
      <w:r>
        <w:t xml:space="preserve">  // clone element to avoid touching original</w:t>
      </w:r>
    </w:p>
    <w:p>
      <w:r>
        <w:t xml:space="preserve">  const clone = element.cloneNode(true);</w:t>
      </w:r>
    </w:p>
    <w:p/>
    <w:p>
      <w:r>
        <w:t xml:space="preserve">  // find original canvas and replace in clone with image</w:t>
      </w:r>
    </w:p>
    <w:p>
      <w:r>
        <w:t xml:space="preserve">  const origCanvas = document.getElementById('qrCanvas');</w:t>
      </w:r>
    </w:p>
    <w:p>
      <w:r>
        <w:t xml:space="preserve">  replaceCanvasWithImageInClone(origCanvas, clone);</w:t>
      </w:r>
    </w:p>
    <w:p/>
    <w:p>
      <w:r>
        <w:t xml:space="preserve">  // ensure cloned cards use the same computed styles for theme -- apply inline bg/text to clone</w:t>
      </w:r>
    </w:p>
    <w:p>
      <w:r>
        <w:t xml:space="preserve">  applyInlineThemeToClone(clone);</w:t>
      </w:r>
    </w:p>
    <w:p/>
    <w:p>
      <w:r>
        <w:t xml:space="preserve">  // render using html2canvas</w:t>
      </w:r>
    </w:p>
    <w:p>
      <w:r>
        <w:t xml:space="preserve">  document.body.appendChild(cloneHiddenWrapper(clone));</w:t>
      </w:r>
    </w:p>
    <w:p>
      <w:r>
        <w:t xml:space="preserve">  const wrapper = document.getElementById('exportWrapper');</w:t>
      </w:r>
    </w:p>
    <w:p>
      <w:r>
        <w:t xml:space="preserve">  return html2canvas(clone, { scale: 2, backgroundColor: null, useCORS: true })</w:t>
      </w:r>
    </w:p>
    <w:p>
      <w:r>
        <w:t xml:space="preserve">    .then(canvas =&gt; {</w:t>
      </w:r>
    </w:p>
    <w:p>
      <w:r>
        <w:t xml:space="preserve">      const link = document.createElement('a');</w:t>
      </w:r>
    </w:p>
    <w:p>
      <w:r>
        <w:t xml:space="preserve">      link.href = canvas.toDataURL('image/png');</w:t>
      </w:r>
    </w:p>
    <w:p>
      <w:r>
        <w:t xml:space="preserve">      link.download = filename;</w:t>
      </w:r>
    </w:p>
    <w:p>
      <w:r>
        <w:t xml:space="preserve">      document.body.appendChild(link);</w:t>
      </w:r>
    </w:p>
    <w:p>
      <w:r>
        <w:t xml:space="preserve">      link.click();</w:t>
      </w:r>
    </w:p>
    <w:p>
      <w:r>
        <w:t xml:space="preserve">      link.remove();</w:t>
      </w:r>
    </w:p>
    <w:p>
      <w:r>
        <w:t xml:space="preserve">      wrapper.remove();</w:t>
      </w:r>
    </w:p>
    <w:p>
      <w:r>
        <w:t xml:space="preserve">    }).catch(err=&gt;{</w:t>
      </w:r>
    </w:p>
    <w:p>
      <w:r>
        <w:t xml:space="preserve">      console.error('Export failed', err);</w:t>
      </w:r>
    </w:p>
    <w:p>
      <w:r>
        <w:t xml:space="preserve">      alert('Export failed. Try again.');</w:t>
      </w:r>
    </w:p>
    <w:p>
      <w:r>
        <w:t xml:space="preserve">      const w = document.getElementById('exportWrapper');</w:t>
      </w:r>
    </w:p>
    <w:p>
      <w:r>
        <w:t xml:space="preserve">      if(w) w.remove();</w:t>
      </w:r>
    </w:p>
    <w:p>
      <w:r>
        <w:t xml:space="preserve">    });</w:t>
      </w:r>
    </w:p>
    <w:p>
      <w:r>
        <w:t>}</w:t>
      </w:r>
    </w:p>
    <w:p/>
    <w:p>
      <w:r>
        <w:t>// Download both front &amp; back as single combined image</w:t>
      </w:r>
    </w:p>
    <w:p>
      <w:r>
        <w:t>function downloadBoth(){</w:t>
      </w:r>
    </w:p>
    <w:p>
      <w:r>
        <w:t xml:space="preserve">  // clone both cards</w:t>
      </w:r>
    </w:p>
    <w:p>
      <w:r>
        <w:t xml:space="preserve">  const frontClone = cardFront.cloneNode(true);</w:t>
      </w:r>
    </w:p>
    <w:p>
      <w:r>
        <w:t xml:space="preserve">  const backClone  = cardBack.cloneNode(true);</w:t>
      </w:r>
    </w:p>
    <w:p/>
    <w:p>
      <w:r>
        <w:t xml:space="preserve">  // replace canvases inside clones</w:t>
      </w:r>
    </w:p>
    <w:p>
      <w:r>
        <w:t xml:space="preserve">  const origCanvas = document.getElementById('qrCanvas');</w:t>
      </w:r>
    </w:p>
    <w:p>
      <w:r>
        <w:t xml:space="preserve">  replaceCanvasWithImageInClone(origCanvas, backClone);</w:t>
      </w:r>
    </w:p>
    <w:p>
      <w:r>
        <w:t xml:space="preserve">  // front has no canvas; but if you had logo as canvas, handle similarly.</w:t>
      </w:r>
    </w:p>
    <w:p/>
    <w:p>
      <w:r>
        <w:t xml:space="preserve">  // apply inline theme on clones</w:t>
      </w:r>
    </w:p>
    <w:p>
      <w:r>
        <w:t xml:space="preserve">  applyInlineThemeToClone(frontClone);</w:t>
      </w:r>
    </w:p>
    <w:p>
      <w:r>
        <w:t xml:space="preserve">  applyInlineThemeToClone(backClone);</w:t>
      </w:r>
    </w:p>
    <w:p/>
    <w:p>
      <w:r>
        <w:t xml:space="preserve">  // create wrapper and append both</w:t>
      </w:r>
    </w:p>
    <w:p>
      <w:r>
        <w:t xml:space="preserve">  const wrapper = document.createElement('div');</w:t>
      </w:r>
    </w:p>
    <w:p>
      <w:r>
        <w:t xml:space="preserve">  wrapper.id = 'exportWrapper';</w:t>
      </w:r>
    </w:p>
    <w:p>
      <w:r>
        <w:t xml:space="preserve">  wrapper.style.display = 'flex';</w:t>
      </w:r>
    </w:p>
    <w:p>
      <w:r>
        <w:t xml:space="preserve">  wrapper.style.gap = '20px';</w:t>
      </w:r>
    </w:p>
    <w:p>
      <w:r>
        <w:t xml:space="preserve">  wrapper.style.padding = '10px';</w:t>
      </w:r>
    </w:p>
    <w:p>
      <w:r>
        <w:t xml:space="preserve">  wrapper.style.background = getComputedStyle(document.documentElement).getPropertyValue('--card-bg') || '#000';</w:t>
      </w:r>
    </w:p>
    <w:p>
      <w:r>
        <w:t xml:space="preserve">  wrapper.appendChild(frontClone);</w:t>
      </w:r>
    </w:p>
    <w:p>
      <w:r>
        <w:t xml:space="preserve">  wrapper.appendChild(backClone);</w:t>
      </w:r>
    </w:p>
    <w:p>
      <w:r>
        <w:t xml:space="preserve">  wrapper.style.position = 'fixed';</w:t>
      </w:r>
    </w:p>
    <w:p>
      <w:r>
        <w:t xml:space="preserve">  wrapper.style.left = '-9999px';</w:t>
      </w:r>
    </w:p>
    <w:p>
      <w:r>
        <w:t xml:space="preserve">  document.body.appendChild(wrapper);</w:t>
      </w:r>
    </w:p>
    <w:p/>
    <w:p>
      <w:r>
        <w:t xml:space="preserve">  // render the wrapper (use scale 2 for better resolution)</w:t>
      </w:r>
    </w:p>
    <w:p>
      <w:r>
        <w:t xml:space="preserve">  html2canvas(wrapper, { scale: 2, backgroundColor: null, useCORS: true }).then(canvas =&gt; {</w:t>
      </w:r>
    </w:p>
    <w:p>
      <w:r>
        <w:t xml:space="preserve">    const link = document.createElement('a');</w:t>
      </w:r>
    </w:p>
    <w:p>
      <w:r>
        <w:t xml:space="preserve">    link.href = canvas.toDataURL('image/png');</w:t>
      </w:r>
    </w:p>
    <w:p>
      <w:r>
        <w:t xml:space="preserve">    link.download = 'cardx-front-back.png';</w:t>
      </w:r>
    </w:p>
    <w:p>
      <w:r>
        <w:t xml:space="preserve">    document.body.appendChild(link);</w:t>
      </w:r>
    </w:p>
    <w:p>
      <w:r>
        <w:t xml:space="preserve">    link.click();</w:t>
      </w:r>
    </w:p>
    <w:p>
      <w:r>
        <w:t xml:space="preserve">    link.remove();</w:t>
      </w:r>
    </w:p>
    <w:p>
      <w:r>
        <w:t xml:space="preserve">    wrapper.remove();</w:t>
      </w:r>
    </w:p>
    <w:p>
      <w:r>
        <w:t xml:space="preserve">  }).catch(err=&gt;{</w:t>
      </w:r>
    </w:p>
    <w:p>
      <w:r>
        <w:t xml:space="preserve">    console.error('Export failed', err);</w:t>
      </w:r>
    </w:p>
    <w:p>
      <w:r>
        <w:t xml:space="preserve">    alert('Export failed. Try downloading front and back separately.');</w:t>
      </w:r>
    </w:p>
    <w:p>
      <w:r>
        <w:t xml:space="preserve">    wrapper.remove();</w:t>
      </w:r>
    </w:p>
    <w:p>
      <w:r>
        <w:t xml:space="preserve">  });</w:t>
      </w:r>
    </w:p>
    <w:p>
      <w:r>
        <w:t>}</w:t>
      </w:r>
    </w:p>
    <w:p/>
    <w:p>
      <w:r>
        <w:t>// Utility: create a hidden wrapper for a single clone (so html2canvas can render)</w:t>
      </w:r>
    </w:p>
    <w:p>
      <w:r>
        <w:t>function cloneHiddenWrapper(clone) {</w:t>
      </w:r>
    </w:p>
    <w:p>
      <w:r>
        <w:t xml:space="preserve">  const wrapper = document.createElement('div');</w:t>
      </w:r>
    </w:p>
    <w:p>
      <w:r>
        <w:t xml:space="preserve">  wrapper.id = 'exportWrapper';</w:t>
      </w:r>
    </w:p>
    <w:p>
      <w:r>
        <w:t xml:space="preserve">  wrapper.style.position = 'fixed';</w:t>
      </w:r>
    </w:p>
    <w:p>
      <w:r>
        <w:t xml:space="preserve">  wrapper.style.left = '-9999px';</w:t>
      </w:r>
    </w:p>
    <w:p>
      <w:r>
        <w:t xml:space="preserve">  wrapper.style.top = '-9999px';</w:t>
      </w:r>
    </w:p>
    <w:p>
      <w:r>
        <w:t xml:space="preserve">  wrapper.style.padding = '10px';</w:t>
      </w:r>
    </w:p>
    <w:p>
      <w:r>
        <w:t xml:space="preserve">  wrapper.appendChild(clone);</w:t>
      </w:r>
    </w:p>
    <w:p>
      <w:r>
        <w:t xml:space="preserve">  document.body.appendChild(wrapper);</w:t>
      </w:r>
    </w:p>
    <w:p>
      <w:r>
        <w:t xml:space="preserve">  return wrapper;</w:t>
      </w:r>
    </w:p>
    <w:p>
      <w:r>
        <w:t>}</w:t>
      </w:r>
    </w:p>
    <w:p/>
    <w:p>
      <w:r>
        <w:t>// apply inline computed theme styles to a cloned element so exported image matches live look</w:t>
      </w:r>
    </w:p>
    <w:p>
      <w:r>
        <w:t>function applyInlineThemeToClone(clone){</w:t>
      </w:r>
    </w:p>
    <w:p>
      <w:r>
        <w:t xml:space="preserve">  const bg = getComputedStyle(document.documentElement).getPropertyValue('--card-bg') || '#000';</w:t>
      </w:r>
    </w:p>
    <w:p>
      <w:r>
        <w:t xml:space="preserve">  const text = getComputedStyle(document.documentElement).getPropertyValue('--card-text') || '#fff';</w:t>
      </w:r>
    </w:p>
    <w:p>
      <w:r>
        <w:t xml:space="preserve">  const borderColor = shadeColor(bg.trim() || '#000', -18);</w:t>
      </w:r>
    </w:p>
    <w:p>
      <w:r>
        <w:t xml:space="preserve">  clone.style.background = bg;</w:t>
      </w:r>
    </w:p>
    <w:p>
      <w:r>
        <w:t xml:space="preserve">  clone.style.color = text;</w:t>
      </w:r>
    </w:p>
    <w:p>
      <w:r>
        <w:t xml:space="preserve">  clone.style.borderColor = borderColor;</w:t>
      </w:r>
    </w:p>
    <w:p/>
    <w:p>
      <w:r>
        <w:t xml:space="preserve">  // also set accent color for any elements inside that reference --accent</w:t>
      </w:r>
    </w:p>
    <w:p>
      <w:r>
        <w:t xml:space="preserve">  const accent = getComputedStyle(document.documentElement).getPropertyValue('--accent') || bg;</w:t>
      </w:r>
    </w:p>
    <w:p>
      <w:r>
        <w:t xml:space="preserve">  clone.querySelectorAll('*').forEach(el=&gt;{</w:t>
      </w:r>
    </w:p>
    <w:p>
      <w:r>
        <w:t xml:space="preserve">    // if an element has computed color equal to accent var, set it inline.</w:t>
      </w:r>
    </w:p>
    <w:p>
      <w:r>
        <w:t xml:space="preserve">    // simpler: set elements with class "scan-title", "qr-label", #cName to accent</w:t>
      </w:r>
    </w:p>
    <w:p>
      <w:r>
        <w:t xml:space="preserve">  });</w:t>
      </w:r>
    </w:p>
    <w:p>
      <w:r>
        <w:t xml:space="preserve">  const nameEl = clone.querySelector('#cName');</w:t>
      </w:r>
    </w:p>
    <w:p>
      <w:r>
        <w:t xml:space="preserve">  if(nameEl) nameEl.style.color = accent.trim();</w:t>
      </w:r>
    </w:p>
    <w:p>
      <w:r>
        <w:t xml:space="preserve">  const scanTitle = clone.querySelector('.scan-title');</w:t>
      </w:r>
    </w:p>
    <w:p>
      <w:r>
        <w:t xml:space="preserve">  if(scanTitle) scanTitle.style.color = accent.trim();</w:t>
      </w:r>
    </w:p>
    <w:p>
      <w:r>
        <w:t xml:space="preserve">  const qrLabel = clone.querySelector('.qr-label');</w:t>
      </w:r>
    </w:p>
    <w:p>
      <w:r>
        <w:t xml:space="preserve">  if(qrLabel) qrLabel.style.color = accent.trim();</w:t>
      </w:r>
    </w:p>
    <w:p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6</Pages>
  <Words>884</Words>
  <Characters>7833</Characters>
  <Lines>249</Lines>
  <Paragraphs>207</Paragraphs>
  <CharactersWithSpaces>8897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2025-11-20T14:05:08Z</dcterms:modified>
</cp:coreProperties>
</file>